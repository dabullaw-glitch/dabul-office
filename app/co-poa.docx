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49061" w14:textId="3929CA8D" w:rsidR="00715033" w:rsidRDefault="00FD7788" w:rsidP="009561A2">
      <w:pPr>
        <w:pStyle w:val="a6"/>
        <w:rPr>
          <w:rFonts w:cs="David"/>
          <w:szCs w:val="32"/>
          <w:rtl/>
        </w:rPr>
      </w:pPr>
      <w:r>
        <w:rPr>
          <w:rFonts w:cs="David"/>
          <w:szCs w:val="32"/>
          <w:rtl/>
        </w:rPr>
        <w:t xml:space="preserve">ייפוי </w:t>
      </w:r>
      <w:proofErr w:type="spellStart"/>
      <w:r>
        <w:rPr>
          <w:rFonts w:cs="David"/>
          <w:szCs w:val="32"/>
          <w:rtl/>
        </w:rPr>
        <w:t>כח</w:t>
      </w:r>
      <w:proofErr w:type="spellEnd"/>
      <w:r w:rsidR="004440C0">
        <w:rPr>
          <w:rFonts w:cs="David" w:hint="cs"/>
          <w:szCs w:val="32"/>
          <w:rtl/>
        </w:rPr>
        <w:t xml:space="preserve"> בלתי חוזר</w:t>
      </w:r>
    </w:p>
    <w:p w14:paraId="134C52BA" w14:textId="77777777" w:rsidR="009F25B2" w:rsidRDefault="009F25B2" w:rsidP="009561A2">
      <w:pPr>
        <w:pStyle w:val="a6"/>
        <w:rPr>
          <w:rFonts w:cs="David"/>
          <w:szCs w:val="32"/>
          <w:rtl/>
        </w:rPr>
      </w:pPr>
    </w:p>
    <w:p w14:paraId="31927B39" w14:textId="2CDD3F5E" w:rsidR="00202B56" w:rsidRDefault="00FD7788" w:rsidP="00D30D07">
      <w:pPr>
        <w:spacing w:after="120" w:line="240" w:lineRule="atLeast"/>
        <w:ind w:right="-180"/>
        <w:rPr>
          <w:rFonts w:ascii="Arial" w:hAnsi="Arial" w:cs="David"/>
          <w:b/>
          <w:bCs/>
          <w:color w:val="000000"/>
          <w:szCs w:val="20"/>
          <w:u w:val="single"/>
          <w:rtl/>
        </w:rPr>
      </w:pPr>
      <w:r>
        <w:rPr>
          <w:rFonts w:ascii="Arial" w:hAnsi="Arial" w:cs="David"/>
          <w:color w:val="000000"/>
          <w:szCs w:val="20"/>
          <w:rtl/>
        </w:rPr>
        <w:t>אני החתום מטה</w:t>
      </w:r>
      <w:r w:rsidR="001D4520">
        <w:rPr>
          <w:rFonts w:ascii="Arial" w:hAnsi="Arial" w:cs="David" w:hint="cs"/>
          <w:color w:val="000000"/>
          <w:szCs w:val="20"/>
          <w:rtl/>
        </w:rPr>
        <w:t xml:space="preserve"> </w:t>
      </w:r>
      <w:r w:rsidR="00DD7293">
        <w:rPr>
          <w:rFonts w:ascii="Arial" w:hAnsi="Arial" w:cs="David" w:hint="cs"/>
          <w:b/>
          <w:bCs/>
          <w:color w:val="000000"/>
          <w:szCs w:val="20"/>
          <w:u w:val="single"/>
          <w:rtl/>
        </w:rPr>
        <w:t xml:space="preserve">{full}</w:t>
      </w:r>
      <w:r w:rsidR="00E25AE1">
        <w:rPr>
          <w:rFonts w:ascii="Arial" w:hAnsi="Arial" w:cs="David" w:hint="cs"/>
          <w:b/>
          <w:bCs/>
          <w:color w:val="000000"/>
          <w:szCs w:val="20"/>
          <w:u w:val="single"/>
          <w:rtl/>
        </w:rPr>
        <w:t xml:space="preserve"> {idLabel} {idNo}</w:t>
      </w:r>
      <w:r w:rsidR="00DD7293">
        <w:rPr>
          <w:rFonts w:ascii="Arial" w:hAnsi="Arial" w:cs="David" w:hint="cs"/>
          <w:b/>
          <w:bCs/>
          <w:color w:val="000000"/>
          <w:szCs w:val="20"/>
          <w:u w:val="single"/>
          <w:rtl/>
        </w:rPr>
        <w:t xml:space="preserve"/>
      </w:r>
      <w:r w:rsidR="00A140E8">
        <w:rPr>
          <w:rFonts w:ascii="Arial" w:hAnsi="Arial" w:cs="David" w:hint="cs"/>
          <w:b/>
          <w:bCs/>
          <w:color w:val="000000"/>
          <w:szCs w:val="20"/>
          <w:u w:val="single"/>
          <w:rtl/>
        </w:rPr>
        <w:t xml:space="preserve"> </w:t>
      </w:r>
      <w:r w:rsidR="00720C2B">
        <w:rPr>
          <w:rFonts w:ascii="Arial" w:hAnsi="Arial" w:cs="David" w:hint="cs"/>
          <w:color w:val="000000"/>
          <w:szCs w:val="20"/>
          <w:rtl/>
        </w:rPr>
        <w:t>מ</w:t>
      </w:r>
      <w:r>
        <w:rPr>
          <w:rFonts w:ascii="Arial" w:hAnsi="Arial" w:cs="David"/>
          <w:color w:val="000000"/>
          <w:szCs w:val="20"/>
          <w:rtl/>
        </w:rPr>
        <w:t xml:space="preserve">מנה בזה את </w:t>
      </w:r>
      <w:r w:rsidR="00E533EC">
        <w:rPr>
          <w:rFonts w:ascii="Arial" w:hAnsi="Arial" w:cs="David" w:hint="cs"/>
          <w:color w:val="000000"/>
          <w:szCs w:val="20"/>
          <w:rtl/>
        </w:rPr>
        <w:t xml:space="preserve">עו"ד </w:t>
      </w:r>
      <w:r w:rsidR="00762C9D">
        <w:rPr>
          <w:rFonts w:ascii="Arial" w:hAnsi="Arial" w:cs="David" w:hint="cs"/>
          <w:color w:val="000000"/>
          <w:szCs w:val="20"/>
          <w:rtl/>
        </w:rPr>
        <w:t>יקיר דבול</w:t>
      </w:r>
      <w:r w:rsidR="00154F02">
        <w:rPr>
          <w:rFonts w:ascii="Arial" w:hAnsi="Arial" w:cs="David" w:hint="cs"/>
          <w:color w:val="000000"/>
          <w:szCs w:val="20"/>
          <w:rtl/>
        </w:rPr>
        <w:t xml:space="preserve"> </w:t>
      </w:r>
      <w:r w:rsidR="00FF012A">
        <w:rPr>
          <w:rFonts w:ascii="Arial" w:hAnsi="Arial" w:cs="David" w:hint="cs"/>
          <w:color w:val="000000"/>
          <w:szCs w:val="20"/>
          <w:rtl/>
        </w:rPr>
        <w:t>ו/</w:t>
      </w:r>
      <w:r w:rsidR="00154F02">
        <w:rPr>
          <w:rFonts w:ascii="Arial" w:hAnsi="Arial" w:cs="David" w:hint="cs"/>
          <w:color w:val="000000"/>
          <w:szCs w:val="20"/>
          <w:rtl/>
        </w:rPr>
        <w:t xml:space="preserve">או </w:t>
      </w:r>
      <w:r w:rsidR="00F652B4">
        <w:rPr>
          <w:rFonts w:ascii="Arial" w:hAnsi="Arial" w:cs="David" w:hint="cs"/>
          <w:color w:val="000000"/>
          <w:szCs w:val="20"/>
          <w:rtl/>
        </w:rPr>
        <w:t xml:space="preserve">עדן דבול ו/או </w:t>
      </w:r>
      <w:r w:rsidR="00154F02">
        <w:rPr>
          <w:rFonts w:ascii="Arial" w:hAnsi="Arial" w:cs="David" w:hint="cs"/>
          <w:color w:val="000000"/>
          <w:szCs w:val="20"/>
          <w:rtl/>
        </w:rPr>
        <w:t>מי מטעמו</w:t>
      </w:r>
      <w:r w:rsidR="00762C9D">
        <w:rPr>
          <w:rFonts w:ascii="Arial" w:hAnsi="Arial" w:cs="David" w:hint="cs"/>
          <w:color w:val="000000"/>
          <w:szCs w:val="20"/>
          <w:rtl/>
        </w:rPr>
        <w:t xml:space="preserve"> </w:t>
      </w:r>
      <w:r>
        <w:rPr>
          <w:rFonts w:ascii="Arial" w:hAnsi="Arial" w:cs="David"/>
          <w:color w:val="000000"/>
          <w:szCs w:val="20"/>
          <w:rtl/>
        </w:rPr>
        <w:t>להיות באי כחי</w:t>
      </w:r>
      <w:r w:rsidR="004816D0">
        <w:rPr>
          <w:rFonts w:ascii="Arial" w:hAnsi="Arial" w:cs="David" w:hint="cs"/>
          <w:color w:val="000000"/>
          <w:szCs w:val="20"/>
          <w:rtl/>
        </w:rPr>
        <w:t xml:space="preserve"> ובעניי</w:t>
      </w:r>
      <w:r w:rsidR="00616CF3">
        <w:rPr>
          <w:rFonts w:ascii="Arial" w:hAnsi="Arial" w:cs="David" w:hint="cs"/>
          <w:color w:val="000000"/>
          <w:szCs w:val="20"/>
          <w:rtl/>
        </w:rPr>
        <w:t>ן</w:t>
      </w:r>
      <w:r w:rsidR="004816D0">
        <w:rPr>
          <w:rFonts w:ascii="Arial" w:hAnsi="Arial" w:cs="David" w:hint="cs"/>
          <w:color w:val="000000"/>
          <w:szCs w:val="20"/>
          <w:rtl/>
        </w:rPr>
        <w:t xml:space="preserve">: </w:t>
      </w:r>
    </w:p>
    <w:p w14:paraId="0293A944" w14:textId="6718A0A6" w:rsidR="00715033" w:rsidRPr="00FF61FC" w:rsidRDefault="00621742" w:rsidP="00D30D07">
      <w:pPr>
        <w:spacing w:after="120" w:line="240" w:lineRule="atLeast"/>
        <w:ind w:right="-180"/>
        <w:rPr>
          <w:rFonts w:ascii="Arial" w:hAnsi="Arial" w:cs="David"/>
          <w:b/>
          <w:bCs/>
          <w:color w:val="000000"/>
          <w:szCs w:val="20"/>
          <w:u w:val="single"/>
          <w:rtl/>
        </w:rPr>
      </w:pPr>
      <w:r>
        <w:rPr>
          <w:rFonts w:ascii="Arial" w:hAnsi="Arial" w:cs="David" w:hint="cs"/>
          <w:b/>
          <w:bCs/>
          <w:color w:val="000000"/>
          <w:szCs w:val="20"/>
          <w:u w:val="single"/>
          <w:rtl/>
        </w:rPr>
        <w:t xml:space="preserve">{subject}</w:t>
      </w:r>
      <w:r w:rsidR="000E4174">
        <w:rPr>
          <w:rFonts w:ascii="Arial" w:hAnsi="Arial" w:cs="David" w:hint="cs"/>
          <w:b/>
          <w:bCs/>
          <w:color w:val="000000"/>
          <w:szCs w:val="20"/>
          <w:u w:val="single"/>
          <w:rtl/>
        </w:rPr>
        <w:t/>
      </w:r>
    </w:p>
    <w:p w14:paraId="75D148E0" w14:textId="77777777" w:rsidR="00715033" w:rsidRDefault="00FD7788">
      <w:pPr>
        <w:spacing w:after="120" w:line="240" w:lineRule="atLeast"/>
        <w:ind w:right="-180"/>
        <w:rPr>
          <w:rFonts w:ascii="Arial" w:hAnsi="Arial" w:cs="David"/>
          <w:color w:val="000000"/>
          <w:szCs w:val="20"/>
          <w:rtl/>
        </w:rPr>
      </w:pPr>
      <w:r>
        <w:rPr>
          <w:rFonts w:ascii="Arial" w:hAnsi="Arial" w:cs="David"/>
          <w:color w:val="000000"/>
          <w:szCs w:val="20"/>
          <w:rtl/>
        </w:rPr>
        <w:t>מבלי לפגוע בכלליות המינוי הנ"ל יהיו באי כחי רשאים לעשות ולפעול בשמי ובמקומי בכל הפעולות הבאות, כולן או מקצתן הכל בקשר לעניין הנ"ל ולכל הנובע ממנו כדלקמן:</w:t>
      </w:r>
    </w:p>
    <w:p w14:paraId="78E5BBE6" w14:textId="77777777" w:rsidR="00715033" w:rsidRDefault="00FD7788">
      <w:pPr>
        <w:spacing w:after="120" w:line="240" w:lineRule="atLeast"/>
        <w:ind w:left="567" w:hanging="567"/>
        <w:rPr>
          <w:rFonts w:ascii="Arial" w:hAnsi="Arial" w:cs="David"/>
          <w:color w:val="000000"/>
          <w:szCs w:val="20"/>
          <w:rtl/>
        </w:rPr>
      </w:pPr>
      <w:r>
        <w:rPr>
          <w:rFonts w:ascii="Arial" w:hAnsi="Arial" w:cs="David"/>
          <w:color w:val="000000"/>
          <w:szCs w:val="20"/>
          <w:rtl/>
        </w:rPr>
        <w:t>1.</w:t>
      </w:r>
      <w:r>
        <w:rPr>
          <w:rFonts w:ascii="Arial" w:hAnsi="Arial" w:cs="David"/>
          <w:color w:val="000000"/>
          <w:szCs w:val="20"/>
          <w:rtl/>
        </w:rPr>
        <w:tab/>
        <w:t>לחתום על ולהגיש בשמי כל תביעה או תביעה שכנגד, ו/או כל בקשה, הגנה, התנגדות, בקשה למתן רשות לערער, ערעור, דיון נוסף, הודעה, טענה, השגה, ערר, תובענה או כל הליך אחר הנוגע או הנובע מההליך הנ"ל ללא יוצא מן הכלל. ומבלי לפגוע באמור לעיל גם להודות ו/או לכפור בשמי במשפטים פלילים.</w:t>
      </w:r>
    </w:p>
    <w:p w14:paraId="20666782" w14:textId="77777777" w:rsidR="00715033" w:rsidRDefault="00FD7788">
      <w:pPr>
        <w:spacing w:after="120" w:line="240" w:lineRule="atLeast"/>
        <w:ind w:left="567" w:hanging="567"/>
        <w:rPr>
          <w:rFonts w:ascii="Arial" w:hAnsi="Arial" w:cs="David"/>
          <w:color w:val="000000"/>
          <w:szCs w:val="20"/>
          <w:rtl/>
        </w:rPr>
      </w:pPr>
      <w:r>
        <w:rPr>
          <w:rFonts w:ascii="Arial" w:hAnsi="Arial" w:cs="David"/>
          <w:color w:val="000000"/>
          <w:szCs w:val="20"/>
          <w:rtl/>
        </w:rPr>
        <w:t xml:space="preserve">2. </w:t>
      </w:r>
      <w:r>
        <w:rPr>
          <w:rFonts w:ascii="Arial" w:hAnsi="Arial" w:cs="David"/>
          <w:color w:val="000000"/>
          <w:szCs w:val="20"/>
          <w:rtl/>
        </w:rPr>
        <w:tab/>
        <w:t xml:space="preserve">לחתום על ו/או לשלוח התראות נוטריוניות או אחרות, לדרוש הכרזת פשיטת רגל, או פירוק גוף משפטי ולעשות את כל הפעולות הקשורות והנובעות מהעניין הנ"ל. </w:t>
      </w:r>
    </w:p>
    <w:p w14:paraId="139DB0EF" w14:textId="77777777" w:rsidR="00715033" w:rsidRDefault="00FD7788">
      <w:pPr>
        <w:pStyle w:val="a7"/>
        <w:spacing w:after="120"/>
        <w:rPr>
          <w:rtl/>
        </w:rPr>
      </w:pPr>
      <w:r>
        <w:rPr>
          <w:rtl/>
        </w:rPr>
        <w:t>3.</w:t>
      </w:r>
      <w:r>
        <w:rPr>
          <w:rtl/>
        </w:rPr>
        <w:tab/>
        <w:t>לבקש ולקבל כל חוות דעת רפואית ו/או כל מסמך רפואי אחר מכל רופא או מוסד שבדק אותי ו/או כל חוות דעת אחרת הנוגעת לעני</w:t>
      </w:r>
      <w:r w:rsidR="00616CF3">
        <w:rPr>
          <w:rFonts w:hint="cs"/>
          <w:rtl/>
        </w:rPr>
        <w:t>י</w:t>
      </w:r>
      <w:r>
        <w:rPr>
          <w:rtl/>
        </w:rPr>
        <w:t>ן הנ"ל.</w:t>
      </w:r>
    </w:p>
    <w:p w14:paraId="239977F9" w14:textId="77777777" w:rsidR="00715033" w:rsidRDefault="00FD7788">
      <w:pPr>
        <w:spacing w:after="120" w:line="240" w:lineRule="atLeast"/>
        <w:ind w:left="567" w:hanging="567"/>
        <w:rPr>
          <w:rFonts w:ascii="Arial" w:hAnsi="Arial" w:cs="David"/>
          <w:color w:val="000000"/>
          <w:szCs w:val="20"/>
          <w:rtl/>
        </w:rPr>
      </w:pPr>
      <w:r>
        <w:rPr>
          <w:rFonts w:ascii="Arial" w:hAnsi="Arial" w:cs="David"/>
          <w:color w:val="000000"/>
          <w:szCs w:val="20"/>
          <w:rtl/>
        </w:rPr>
        <w:t>4.</w:t>
      </w:r>
      <w:r>
        <w:rPr>
          <w:rFonts w:ascii="Arial" w:hAnsi="Arial" w:cs="David"/>
          <w:color w:val="000000"/>
          <w:szCs w:val="20"/>
          <w:rtl/>
        </w:rPr>
        <w:tab/>
        <w:t>לייצגני ולהופיע בשמי ובמקומי בקשר לכל אחת מהפעולות הנ"ל בפני כל בתי המשפט, בתי הדין למיניהם, רשויות ממשלתיות, עיריות, מועצות מקומיות ו/או כל רשות  אחרת, עד לערכאתם העליונה, ככל שהדברים נוגעים או קשורים לעניין הנ"ל.</w:t>
      </w:r>
    </w:p>
    <w:p w14:paraId="519C594F" w14:textId="77777777" w:rsidR="00715033" w:rsidRDefault="00FD7788">
      <w:pPr>
        <w:spacing w:after="120" w:line="240" w:lineRule="atLeast"/>
        <w:ind w:left="567" w:hanging="567"/>
        <w:rPr>
          <w:rFonts w:ascii="Arial" w:hAnsi="Arial" w:cs="David"/>
          <w:color w:val="000000"/>
          <w:szCs w:val="20"/>
          <w:rtl/>
        </w:rPr>
      </w:pPr>
      <w:r>
        <w:rPr>
          <w:rFonts w:ascii="Arial" w:hAnsi="Arial" w:cs="David"/>
          <w:color w:val="000000"/>
          <w:szCs w:val="20"/>
          <w:rtl/>
        </w:rPr>
        <w:t>5.</w:t>
      </w:r>
      <w:r>
        <w:rPr>
          <w:rFonts w:ascii="Arial" w:hAnsi="Arial" w:cs="David"/>
          <w:color w:val="000000"/>
          <w:szCs w:val="20"/>
          <w:rtl/>
        </w:rPr>
        <w:tab/>
        <w:t xml:space="preserve">לנקוט בכל הפעולות הכרוכות בייצוג האמור והמותרות על-פי סדרי הדין הקיימים או שיהיו קיימים בעתיד ובכללם הזמנת עדים ומינוי מומחים, והכל על-פי הדין שיחול וכפי שבא כחי ימצא לנכון. </w:t>
      </w:r>
    </w:p>
    <w:p w14:paraId="761AFAF8" w14:textId="77777777" w:rsidR="00715033" w:rsidRDefault="00FD7788">
      <w:pPr>
        <w:spacing w:after="120" w:line="240" w:lineRule="atLeast"/>
        <w:ind w:left="567" w:hanging="567"/>
        <w:rPr>
          <w:rFonts w:ascii="Arial" w:hAnsi="Arial" w:cs="David"/>
          <w:color w:val="000000"/>
          <w:szCs w:val="20"/>
          <w:rtl/>
        </w:rPr>
      </w:pPr>
      <w:r>
        <w:rPr>
          <w:rFonts w:ascii="Arial" w:hAnsi="Arial" w:cs="David"/>
          <w:color w:val="000000"/>
          <w:szCs w:val="20"/>
          <w:rtl/>
        </w:rPr>
        <w:t>6.</w:t>
      </w:r>
      <w:r>
        <w:rPr>
          <w:rFonts w:ascii="Arial" w:hAnsi="Arial" w:cs="David"/>
          <w:color w:val="000000"/>
          <w:szCs w:val="20"/>
          <w:rtl/>
        </w:rPr>
        <w:tab/>
        <w:t>למסור כל עניין הנובע מהעניין האמור לעיל לבוררות ולחתום על שטר בוררות כפי שבא כחי ימצא לנכון.</w:t>
      </w:r>
    </w:p>
    <w:p w14:paraId="041B030B" w14:textId="77777777" w:rsidR="00715033" w:rsidRDefault="00FD7788">
      <w:pPr>
        <w:spacing w:after="120" w:line="240" w:lineRule="atLeast"/>
        <w:ind w:left="567" w:hanging="567"/>
        <w:rPr>
          <w:rFonts w:ascii="Arial" w:hAnsi="Arial" w:cs="David"/>
          <w:color w:val="000000"/>
          <w:szCs w:val="20"/>
          <w:rtl/>
        </w:rPr>
      </w:pPr>
      <w:r>
        <w:rPr>
          <w:rFonts w:ascii="Arial" w:hAnsi="Arial" w:cs="David"/>
          <w:color w:val="000000"/>
          <w:szCs w:val="20"/>
          <w:rtl/>
        </w:rPr>
        <w:t>7.</w:t>
      </w:r>
      <w:r>
        <w:rPr>
          <w:rFonts w:ascii="Arial" w:hAnsi="Arial" w:cs="David"/>
          <w:color w:val="000000"/>
          <w:szCs w:val="20"/>
          <w:rtl/>
        </w:rPr>
        <w:tab/>
        <w:t>להתפשר בכל עניין הנוגע או הנובע מהעניינים האמורים לעיל לפי שקול דעתו של בא כחי ולחתום על פשרה כזו בבית המשפט או מחוצה לו.</w:t>
      </w:r>
    </w:p>
    <w:p w14:paraId="1B5075B8" w14:textId="77777777" w:rsidR="00715033" w:rsidRDefault="00FD7788">
      <w:pPr>
        <w:spacing w:after="120" w:line="240" w:lineRule="atLeast"/>
        <w:ind w:left="567" w:hanging="567"/>
        <w:rPr>
          <w:rFonts w:ascii="Arial" w:hAnsi="Arial" w:cs="David"/>
          <w:color w:val="000000"/>
          <w:szCs w:val="20"/>
          <w:rtl/>
        </w:rPr>
      </w:pPr>
      <w:r>
        <w:rPr>
          <w:rFonts w:ascii="Arial" w:hAnsi="Arial" w:cs="David"/>
          <w:color w:val="000000"/>
          <w:szCs w:val="20"/>
          <w:rtl/>
        </w:rPr>
        <w:t>8.</w:t>
      </w:r>
      <w:r>
        <w:rPr>
          <w:rFonts w:ascii="Arial" w:hAnsi="Arial" w:cs="David"/>
          <w:color w:val="000000"/>
          <w:szCs w:val="20"/>
          <w:rtl/>
        </w:rPr>
        <w:tab/>
        <w:t>להוציא לפועל כל פס"ד או החלטה או צו, לדרוש צווי מכירה או פקודות מאסר ולנקוט בכל הפעולות המותרות על פי חוק ההוצאה לפועל ותקנותיו.</w:t>
      </w:r>
    </w:p>
    <w:p w14:paraId="78C0DA93" w14:textId="77777777" w:rsidR="00715033" w:rsidRDefault="00FD7788">
      <w:pPr>
        <w:spacing w:after="120" w:line="240" w:lineRule="atLeast"/>
        <w:ind w:left="567" w:hanging="567"/>
        <w:rPr>
          <w:rFonts w:ascii="Arial" w:hAnsi="Arial" w:cs="David"/>
          <w:color w:val="000000"/>
          <w:szCs w:val="20"/>
          <w:rtl/>
        </w:rPr>
      </w:pPr>
      <w:r>
        <w:rPr>
          <w:rFonts w:ascii="Arial" w:hAnsi="Arial" w:cs="David"/>
          <w:color w:val="000000"/>
          <w:szCs w:val="20"/>
          <w:rtl/>
        </w:rPr>
        <w:t>9.</w:t>
      </w:r>
      <w:r>
        <w:rPr>
          <w:rFonts w:ascii="Arial" w:hAnsi="Arial" w:cs="David"/>
          <w:color w:val="000000"/>
          <w:szCs w:val="20"/>
          <w:rtl/>
        </w:rPr>
        <w:tab/>
        <w:t xml:space="preserve">לנקוט בכל הפעולות ולחתום על כל מסמך או כתב בלי יוצא מן הכלל אשר בא כחי ימצא לנכון בכל עניין הנובע ו/או הנוגע לעניין הנ"ל. </w:t>
      </w:r>
    </w:p>
    <w:p w14:paraId="198E253A" w14:textId="77777777" w:rsidR="00715033" w:rsidRDefault="00FD7788">
      <w:pPr>
        <w:spacing w:after="120" w:line="240" w:lineRule="atLeast"/>
        <w:ind w:left="567" w:hanging="567"/>
        <w:rPr>
          <w:rFonts w:ascii="Arial" w:hAnsi="Arial" w:cs="David"/>
          <w:color w:val="000000"/>
          <w:szCs w:val="20"/>
          <w:rtl/>
        </w:rPr>
      </w:pPr>
      <w:r>
        <w:rPr>
          <w:rFonts w:ascii="Arial" w:hAnsi="Arial" w:cs="David"/>
          <w:color w:val="000000"/>
          <w:szCs w:val="20"/>
          <w:rtl/>
        </w:rPr>
        <w:t>10.</w:t>
      </w:r>
      <w:r>
        <w:rPr>
          <w:rFonts w:ascii="Arial" w:hAnsi="Arial" w:cs="David"/>
          <w:color w:val="000000"/>
          <w:szCs w:val="20"/>
          <w:rtl/>
        </w:rPr>
        <w:tab/>
        <w:t>לגבות את סכום התביעה או כל סכום אחר בכל עניין מהעניינים הנ"ל לרבות הוצאות בית המשפט ושכר טרחת עו"ד, לקבל בשמי כל מסמך וחפץ ולתת קבלות ושחרורים כפי שבא כוחי ימצא לנכון ולמתאים.</w:t>
      </w:r>
    </w:p>
    <w:p w14:paraId="7D36E43B" w14:textId="77777777" w:rsidR="00715033" w:rsidRDefault="00FD7788">
      <w:pPr>
        <w:spacing w:after="120" w:line="240" w:lineRule="atLeast"/>
        <w:ind w:left="567" w:hanging="567"/>
        <w:rPr>
          <w:rFonts w:ascii="Arial" w:hAnsi="Arial" w:cs="David"/>
          <w:color w:val="000000"/>
          <w:szCs w:val="20"/>
          <w:rtl/>
        </w:rPr>
      </w:pPr>
      <w:r>
        <w:rPr>
          <w:rFonts w:ascii="Arial" w:hAnsi="Arial" w:cs="David"/>
          <w:color w:val="000000"/>
          <w:szCs w:val="20"/>
          <w:rtl/>
        </w:rPr>
        <w:t>11.</w:t>
      </w:r>
      <w:r>
        <w:rPr>
          <w:rFonts w:ascii="Arial" w:hAnsi="Arial" w:cs="David"/>
          <w:color w:val="000000"/>
          <w:szCs w:val="20"/>
          <w:rtl/>
        </w:rPr>
        <w:tab/>
        <w:t>לבקש ולקבל מידע שהנני זכאי לקבלו על פי כל דין מכל מאגר מידע של רשות כלשהי הנוגע לעניין הנ"ל.</w:t>
      </w:r>
    </w:p>
    <w:p w14:paraId="3DDE942F" w14:textId="77777777" w:rsidR="00715033" w:rsidRDefault="00FD7788">
      <w:pPr>
        <w:spacing w:after="120" w:line="240" w:lineRule="atLeast"/>
        <w:ind w:left="567" w:hanging="567"/>
        <w:rPr>
          <w:rFonts w:ascii="Arial" w:hAnsi="Arial" w:cs="David"/>
          <w:color w:val="000000"/>
          <w:szCs w:val="20"/>
          <w:rtl/>
        </w:rPr>
      </w:pPr>
      <w:r>
        <w:rPr>
          <w:rFonts w:ascii="Arial" w:hAnsi="Arial" w:cs="David"/>
          <w:color w:val="000000"/>
          <w:szCs w:val="20"/>
          <w:rtl/>
        </w:rPr>
        <w:t>12.</w:t>
      </w:r>
      <w:r>
        <w:rPr>
          <w:rFonts w:ascii="Arial" w:hAnsi="Arial" w:cs="David"/>
          <w:color w:val="000000"/>
          <w:szCs w:val="20"/>
          <w:rtl/>
        </w:rPr>
        <w:tab/>
        <w:t>להופיע בשמי ולייצגני בעניין הנ"ל בפני רשם המקרקעין, בלשכות רישום המקרקעין, לחתום בשמי ובמקומי על כל בקשה, הצהרה ומסמכים אחרים למיניהם ולבצע בשמי כל עסקה המוכרת על פי דין וליתן הצהרות, קבלות ואישורים ולקבל בשמי ובמקומי כל מסמך שאני רשאי לקבלו על פי דין.</w:t>
      </w:r>
    </w:p>
    <w:p w14:paraId="1EE7A685" w14:textId="77777777" w:rsidR="00715033" w:rsidRDefault="00FD7788">
      <w:pPr>
        <w:spacing w:after="120" w:line="240" w:lineRule="atLeast"/>
        <w:ind w:left="567" w:hanging="567"/>
        <w:rPr>
          <w:rFonts w:ascii="Arial" w:hAnsi="Arial" w:cs="David"/>
          <w:color w:val="000000"/>
          <w:szCs w:val="20"/>
          <w:rtl/>
        </w:rPr>
      </w:pPr>
      <w:r>
        <w:rPr>
          <w:rFonts w:ascii="Arial" w:hAnsi="Arial" w:cs="David"/>
          <w:color w:val="000000"/>
          <w:szCs w:val="20"/>
          <w:rtl/>
        </w:rPr>
        <w:t>13.</w:t>
      </w:r>
      <w:r>
        <w:rPr>
          <w:rFonts w:ascii="Arial" w:hAnsi="Arial" w:cs="David"/>
          <w:color w:val="000000"/>
          <w:szCs w:val="20"/>
          <w:rtl/>
        </w:rPr>
        <w:tab/>
        <w:t>לייצגני ולהופיע בשמי בפני רשם החברות, רשם השותפויות ורשם האגודות השיתופיות, לחתום בשמי ובמקומי על כל בקשה או מסמך אחר בקשר לרשום גוף משפטי, לטפל ברישומו או מחיקתו של כל גוף משפטי ולטפל בכל דבר הנוגע לו ולבצע כל פעולה בקשר לאותו גוף משפטי.</w:t>
      </w:r>
    </w:p>
    <w:p w14:paraId="37EBEED2" w14:textId="77777777" w:rsidR="00715033" w:rsidRDefault="00FD7788">
      <w:pPr>
        <w:spacing w:after="120" w:line="240" w:lineRule="atLeast"/>
        <w:ind w:left="567" w:hanging="567"/>
        <w:rPr>
          <w:rFonts w:ascii="Arial" w:hAnsi="Arial" w:cs="David"/>
          <w:color w:val="000000"/>
          <w:szCs w:val="20"/>
          <w:rtl/>
        </w:rPr>
      </w:pPr>
      <w:r>
        <w:rPr>
          <w:rFonts w:ascii="Arial" w:hAnsi="Arial" w:cs="David"/>
          <w:color w:val="000000"/>
          <w:szCs w:val="20"/>
          <w:rtl/>
        </w:rPr>
        <w:t>14.</w:t>
      </w:r>
      <w:r>
        <w:rPr>
          <w:rFonts w:ascii="Arial" w:hAnsi="Arial" w:cs="David"/>
          <w:color w:val="000000"/>
          <w:szCs w:val="20"/>
          <w:rtl/>
        </w:rPr>
        <w:tab/>
        <w:t>לטפל בשמי בכל הקשור לרישום פטנטים, סימני מסחר וכל זכות אחרת המוכרת בדין.</w:t>
      </w:r>
    </w:p>
    <w:p w14:paraId="7135B219" w14:textId="77777777" w:rsidR="00715033" w:rsidRDefault="00FD7788">
      <w:pPr>
        <w:spacing w:after="120" w:line="240" w:lineRule="atLeast"/>
        <w:ind w:left="567" w:hanging="567"/>
        <w:rPr>
          <w:rFonts w:ascii="Arial" w:hAnsi="Arial" w:cs="David"/>
          <w:color w:val="000000"/>
          <w:szCs w:val="20"/>
          <w:rtl/>
        </w:rPr>
      </w:pPr>
      <w:r>
        <w:rPr>
          <w:rFonts w:ascii="Arial" w:hAnsi="Arial" w:cs="David"/>
          <w:color w:val="000000"/>
          <w:szCs w:val="20"/>
          <w:rtl/>
        </w:rPr>
        <w:t>15.</w:t>
      </w:r>
      <w:r>
        <w:rPr>
          <w:rFonts w:ascii="Arial" w:hAnsi="Arial" w:cs="David"/>
          <w:color w:val="000000"/>
          <w:szCs w:val="20"/>
          <w:rtl/>
        </w:rPr>
        <w:tab/>
        <w:t>להעביר יפוי כח זה על כל הסמכויות שבו או חלק מהן לעו"ד אחר עם זכות העברה לאחרים, לפטרם ולמנות אחרים במקומם ולנהל את עניני הנ"ל לפי ראות עיניי ובכלל לעשות את כל הצעדים שימצא לנכון ומועיל בקשר עם המשפט או עם עניני הנ"ל והריני מאשר את מעשיו או מעשי ממלאי המקום בתוקף יפוי כח זה מראש.</w:t>
      </w:r>
    </w:p>
    <w:p w14:paraId="33FE51AF" w14:textId="77777777" w:rsidR="00715033" w:rsidRDefault="00FD7788">
      <w:pPr>
        <w:spacing w:after="120"/>
        <w:rPr>
          <w:rFonts w:ascii="Arial" w:hAnsi="Arial" w:cs="David"/>
          <w:color w:val="000000"/>
          <w:szCs w:val="20"/>
          <w:rtl/>
        </w:rPr>
      </w:pPr>
      <w:r>
        <w:rPr>
          <w:rFonts w:ascii="Arial" w:hAnsi="Arial" w:cs="David"/>
          <w:color w:val="000000"/>
          <w:szCs w:val="20"/>
          <w:rtl/>
        </w:rPr>
        <w:t>הכתוב דלעיל ביחיד יכלול את הרבים ולהפך.</w:t>
      </w:r>
    </w:p>
    <w:p w14:paraId="3E906FEE" w14:textId="056448F3" w:rsidR="00F0451E" w:rsidRDefault="00D721D8" w:rsidP="00EF0663">
      <w:pPr>
        <w:ind w:right="-181"/>
        <w:jc w:val="center"/>
        <w:rPr>
          <w:sz w:val="2"/>
          <w:szCs w:val="2"/>
          <w:rtl/>
        </w:rPr>
      </w:pPr>
      <w:bookmarkStart w:id="0" w:name="OLE_LINK7"/>
      <w:r w:rsidRPr="00F652B4">
        <w:rPr>
          <w:rFonts w:ascii="Arial" w:hAnsi="Arial" w:cs="David"/>
          <w:b/>
          <w:bCs/>
          <w:color w:val="000000"/>
          <w:sz w:val="21"/>
          <w:szCs w:val="20"/>
          <w:rtl/>
        </w:rPr>
        <w:t>ולראיה באתי על החתום, היום</w:t>
      </w:r>
      <w:r w:rsidR="00621742" w:rsidRPr="00F652B4">
        <w:rPr>
          <w:rFonts w:ascii="Arial" w:hAnsi="Arial" w:cs="David" w:hint="cs"/>
          <w:b/>
          <w:bCs/>
          <w:color w:val="000000"/>
          <w:sz w:val="21"/>
          <w:szCs w:val="20"/>
          <w:rtl/>
        </w:rPr>
        <w:t xml:space="preserve"> </w:t>
      </w:r>
      <w:r w:rsidR="004B32F7">
        <w:rPr>
          <w:rFonts w:ascii="Arial" w:hAnsi="Arial" w:cs="David" w:hint="cs"/>
          <w:b/>
          <w:bCs/>
          <w:color w:val="000000"/>
          <w:sz w:val="21"/>
          <w:szCs w:val="20"/>
          <w:rtl/>
        </w:rPr>
        <w:t xml:space="preserve">{day} לחודש {monthName} שנת {year}</w:t>
      </w:r>
      <w:r w:rsidR="004D16EE" w:rsidRPr="00F652B4">
        <w:rPr>
          <w:rFonts w:ascii="Arial" w:hAnsi="Arial" w:cs="David" w:hint="cs"/>
          <w:b/>
          <w:bCs/>
          <w:color w:val="000000"/>
          <w:sz w:val="21"/>
          <w:szCs w:val="20"/>
          <w:rtl/>
        </w:rPr>
        <w:t xml:space="preserve"/>
      </w:r>
      <w:r w:rsidRPr="00F652B4">
        <w:rPr>
          <w:rFonts w:ascii="Arial" w:hAnsi="Arial" w:cs="David" w:hint="cs"/>
          <w:b/>
          <w:bCs/>
          <w:color w:val="000000"/>
          <w:sz w:val="21"/>
          <w:szCs w:val="20"/>
          <w:rtl/>
        </w:rPr>
        <w:t xml:space="preserve"/>
      </w:r>
      <w:r w:rsidR="002C62FA" w:rsidRPr="00F652B4">
        <w:rPr>
          <w:rFonts w:ascii="Arial" w:hAnsi="Arial" w:cs="David" w:hint="cs"/>
          <w:b/>
          <w:bCs/>
          <w:color w:val="000000"/>
          <w:sz w:val="21"/>
          <w:szCs w:val="20"/>
          <w:rtl/>
        </w:rPr>
        <w:t xml:space="preserve"/>
      </w:r>
      <w:r w:rsidR="004B32F7">
        <w:rPr>
          <w:rFonts w:ascii="Arial" w:hAnsi="Arial" w:cs="David" w:hint="cs"/>
          <w:b/>
          <w:bCs/>
          <w:color w:val="000000"/>
          <w:sz w:val="21"/>
          <w:szCs w:val="20"/>
          <w:rtl/>
        </w:rPr>
        <w:t xml:space="preserve"/>
      </w:r>
      <w:r w:rsidR="002C62FA" w:rsidRPr="00F652B4">
        <w:rPr>
          <w:rFonts w:ascii="Arial" w:hAnsi="Arial" w:cs="David" w:hint="cs"/>
          <w:b/>
          <w:bCs/>
          <w:color w:val="000000"/>
          <w:sz w:val="21"/>
          <w:szCs w:val="20"/>
          <w:rtl/>
        </w:rPr>
        <w:t xml:space="preserve"/>
      </w:r>
      <w:r w:rsidR="00F0451E" w:rsidRPr="00F652B4">
        <w:rPr>
          <w:rFonts w:ascii="Arial" w:hAnsi="Arial" w:cs="David" w:hint="cs"/>
          <w:b/>
          <w:bCs/>
          <w:color w:val="000000"/>
          <w:sz w:val="21"/>
          <w:szCs w:val="20"/>
          <w:rtl/>
        </w:rPr>
        <w:t xml:space="preserve"/>
      </w:r>
      <w:r w:rsidR="009D40DC" w:rsidRPr="00F652B4">
        <w:rPr>
          <w:rFonts w:ascii="Arial" w:hAnsi="Arial" w:cs="David" w:hint="cs"/>
          <w:b/>
          <w:bCs/>
          <w:color w:val="000000"/>
          <w:sz w:val="21"/>
          <w:szCs w:val="20"/>
          <w:rtl/>
        </w:rPr>
        <w:t xml:space="preserve"/>
      </w:r>
      <w:r w:rsidR="00202B56" w:rsidRPr="00F652B4">
        <w:rPr>
          <w:rFonts w:ascii="Arial" w:hAnsi="Arial" w:cs="David" w:hint="cs"/>
          <w:b/>
          <w:bCs/>
          <w:color w:val="000000"/>
          <w:sz w:val="21"/>
          <w:szCs w:val="20"/>
          <w:rtl/>
        </w:rPr>
        <w:t xml:space="preserve"/>
      </w:r>
      <w:r w:rsidR="00DD7293">
        <w:rPr>
          <w:rFonts w:ascii="Arial" w:hAnsi="Arial" w:cs="David" w:hint="cs"/>
          <w:b/>
          <w:bCs/>
          <w:color w:val="000000"/>
          <w:sz w:val="21"/>
          <w:szCs w:val="20"/>
          <w:rtl/>
        </w:rPr>
        <w:t xml:space="preserve"/>
      </w:r>
    </w:p>
    <w:p w14:paraId="4622D0A2" w14:textId="77777777" w:rsidR="00EF0663" w:rsidRDefault="00EF0663" w:rsidP="00EF0663">
      <w:pPr>
        <w:ind w:right="-181"/>
        <w:jc w:val="center"/>
        <w:rPr>
          <w:sz w:val="2"/>
          <w:szCs w:val="2"/>
          <w:rtl/>
        </w:rPr>
      </w:pPr>
    </w:p>
    <w:p w14:paraId="40AAA228" w14:textId="77777777" w:rsidR="00EF0663" w:rsidRDefault="00EF0663" w:rsidP="00EF0663">
      <w:pPr>
        <w:ind w:right="-181"/>
        <w:jc w:val="center"/>
        <w:rPr>
          <w:sz w:val="2"/>
          <w:szCs w:val="2"/>
          <w:rtl/>
        </w:rPr>
      </w:pPr>
    </w:p>
    <w:p w14:paraId="6D1BA10F" w14:textId="77777777" w:rsidR="00EF0663" w:rsidRDefault="00EF0663" w:rsidP="00EF0663">
      <w:pPr>
        <w:ind w:right="-181"/>
        <w:jc w:val="center"/>
        <w:rPr>
          <w:sz w:val="2"/>
          <w:szCs w:val="2"/>
          <w:rtl/>
        </w:rPr>
      </w:pPr>
    </w:p>
    <w:p w14:paraId="57FEB60F" w14:textId="77777777" w:rsidR="00EF0663" w:rsidRDefault="00EF0663" w:rsidP="00EF0663">
      <w:pPr>
        <w:ind w:right="-181"/>
        <w:jc w:val="center"/>
        <w:rPr>
          <w:sz w:val="2"/>
          <w:szCs w:val="2"/>
          <w:rtl/>
        </w:rPr>
      </w:pPr>
    </w:p>
    <w:p w14:paraId="619B2FCB" w14:textId="77777777" w:rsidR="00EF0663" w:rsidRDefault="00EF0663" w:rsidP="00EF0663">
      <w:pPr>
        <w:ind w:right="-181"/>
        <w:jc w:val="center"/>
        <w:rPr>
          <w:sz w:val="2"/>
          <w:szCs w:val="2"/>
          <w:rtl/>
        </w:rPr>
      </w:pPr>
    </w:p>
    <w:p w14:paraId="1985707D" w14:textId="77777777" w:rsidR="00EF0663" w:rsidRDefault="00EF0663" w:rsidP="00EF0663">
      <w:pPr>
        <w:ind w:right="-181"/>
        <w:jc w:val="center"/>
        <w:rPr>
          <w:sz w:val="2"/>
          <w:szCs w:val="2"/>
          <w:rtl/>
        </w:rPr>
      </w:pPr>
    </w:p>
    <w:p w14:paraId="2F393AE9" w14:textId="77777777" w:rsidR="00EF0663" w:rsidRDefault="00EF0663" w:rsidP="00EF0663">
      <w:pPr>
        <w:ind w:right="-181"/>
        <w:jc w:val="center"/>
        <w:rPr>
          <w:sz w:val="2"/>
          <w:szCs w:val="2"/>
          <w:rtl/>
        </w:rPr>
      </w:pPr>
    </w:p>
    <w:p w14:paraId="4195CBC5" w14:textId="77777777" w:rsidR="00EF0663" w:rsidRDefault="00EF0663" w:rsidP="00EF0663">
      <w:pPr>
        <w:ind w:right="-181"/>
        <w:jc w:val="center"/>
        <w:rPr>
          <w:sz w:val="2"/>
          <w:szCs w:val="2"/>
          <w:rtl/>
        </w:rPr>
      </w:pPr>
    </w:p>
    <w:p w14:paraId="2AB71737" w14:textId="77777777" w:rsidR="00EF0663" w:rsidRDefault="00EF0663" w:rsidP="00EF0663">
      <w:pPr>
        <w:ind w:right="-181"/>
        <w:jc w:val="center"/>
        <w:rPr>
          <w:sz w:val="2"/>
          <w:szCs w:val="2"/>
          <w:rtl/>
        </w:rPr>
      </w:pPr>
    </w:p>
    <w:p w14:paraId="4D0259DE" w14:textId="77777777" w:rsidR="00EF0663" w:rsidRDefault="00EF0663" w:rsidP="00EF0663">
      <w:pPr>
        <w:ind w:right="-181"/>
        <w:jc w:val="center"/>
        <w:rPr>
          <w:sz w:val="2"/>
          <w:szCs w:val="2"/>
          <w:rtl/>
        </w:rPr>
      </w:pPr>
    </w:p>
    <w:p w14:paraId="6E3E7F06" w14:textId="77777777" w:rsidR="00EF0663" w:rsidRDefault="00EF0663" w:rsidP="00EF0663">
      <w:pPr>
        <w:ind w:right="-181"/>
        <w:jc w:val="center"/>
        <w:rPr>
          <w:sz w:val="2"/>
          <w:szCs w:val="2"/>
          <w:rtl/>
        </w:rPr>
      </w:pPr>
    </w:p>
    <w:p w14:paraId="6E9C002A" w14:textId="77777777" w:rsidR="00EF0663" w:rsidRDefault="00EF0663" w:rsidP="00EF0663">
      <w:pPr>
        <w:ind w:right="-181"/>
        <w:jc w:val="center"/>
        <w:rPr>
          <w:sz w:val="2"/>
          <w:szCs w:val="2"/>
          <w:rtl/>
        </w:rPr>
      </w:pPr>
    </w:p>
    <w:p w14:paraId="71BF362E" w14:textId="77777777" w:rsidR="00EF0663" w:rsidRPr="00C66EB2" w:rsidRDefault="00EF0663" w:rsidP="00EF0663">
      <w:pPr>
        <w:ind w:right="-181"/>
        <w:jc w:val="center"/>
        <w:rPr>
          <w:sz w:val="2"/>
          <w:szCs w:val="2"/>
          <w:rtl/>
        </w:rPr>
      </w:pPr>
    </w:p>
    <w:p w14:paraId="0292BE69" w14:textId="3B0EAD80" w:rsidR="002C62FA" w:rsidRPr="00F652B4" w:rsidRDefault="008917F2" w:rsidP="00154F02">
      <w:pPr>
        <w:ind w:right="-181"/>
        <w:jc w:val="left"/>
        <w:rPr>
          <w:rFonts w:cs="David"/>
          <w:b/>
          <w:bCs/>
          <w:sz w:val="21"/>
          <w:szCs w:val="21"/>
          <w:rtl/>
        </w:rPr>
      </w:pPr>
      <w:r w:rsidRPr="00F652B4">
        <w:rPr>
          <w:rFonts w:cs="David" w:hint="cs"/>
          <w:b/>
          <w:bCs/>
          <w:sz w:val="21"/>
          <w:szCs w:val="21"/>
          <w:rtl/>
        </w:rPr>
        <w:t xml:space="preserve"> </w:t>
      </w:r>
      <w:r w:rsidR="00F0451E" w:rsidRPr="00F652B4">
        <w:rPr>
          <w:rFonts w:cs="David" w:hint="cs"/>
          <w:b/>
          <w:bCs/>
          <w:sz w:val="21"/>
          <w:szCs w:val="21"/>
          <w:rtl/>
        </w:rPr>
        <w:t>הנני מאשר את חתימת הנ"ל בפני.</w:t>
      </w:r>
    </w:p>
    <w:p w14:paraId="291CDDA0" w14:textId="77777777" w:rsidR="00967086" w:rsidRDefault="00967086" w:rsidP="00154F02">
      <w:pPr>
        <w:ind w:right="-181"/>
        <w:jc w:val="left"/>
        <w:rPr>
          <w:rFonts w:cs="David"/>
          <w:b/>
          <w:bCs/>
          <w:rtl/>
        </w:rPr>
      </w:pPr>
    </w:p>
    <w:p w14:paraId="24AC5186" w14:textId="77777777" w:rsidR="00F0451E" w:rsidRDefault="00F0451E" w:rsidP="00F0451E">
      <w:pPr>
        <w:ind w:right="-181"/>
        <w:jc w:val="left"/>
        <w:rPr>
          <w:rFonts w:cs="David"/>
          <w:b/>
          <w:bCs/>
          <w:rtl/>
        </w:rPr>
      </w:pPr>
      <w:r>
        <w:rPr>
          <w:rFonts w:cs="David" w:hint="cs"/>
          <w:b/>
          <w:bCs/>
          <w:rtl/>
        </w:rPr>
        <w:tab/>
      </w:r>
      <w:r>
        <w:rPr>
          <w:rFonts w:cs="David" w:hint="cs"/>
          <w:b/>
          <w:bCs/>
          <w:rtl/>
        </w:rPr>
        <w:tab/>
      </w:r>
      <w:r>
        <w:rPr>
          <w:rFonts w:cs="David" w:hint="cs"/>
          <w:b/>
          <w:bCs/>
          <w:rtl/>
        </w:rPr>
        <w:tab/>
      </w:r>
      <w:r>
        <w:rPr>
          <w:rFonts w:cs="David" w:hint="cs"/>
          <w:b/>
          <w:bCs/>
          <w:rtl/>
        </w:rPr>
        <w:tab/>
      </w:r>
      <w:r>
        <w:rPr>
          <w:rFonts w:cs="David" w:hint="cs"/>
          <w:b/>
          <w:bCs/>
          <w:rtl/>
        </w:rPr>
        <w:tab/>
      </w:r>
      <w:r>
        <w:rPr>
          <w:rFonts w:cs="David" w:hint="cs"/>
          <w:b/>
          <w:bCs/>
          <w:rtl/>
        </w:rPr>
        <w:tab/>
      </w:r>
      <w:r>
        <w:rPr>
          <w:rFonts w:cs="David" w:hint="cs"/>
          <w:b/>
          <w:bCs/>
          <w:rtl/>
        </w:rPr>
        <w:tab/>
      </w:r>
      <w:r>
        <w:rPr>
          <w:rFonts w:cs="David" w:hint="cs"/>
          <w:b/>
          <w:bCs/>
          <w:rtl/>
        </w:rPr>
        <w:tab/>
      </w:r>
      <w:r>
        <w:rPr>
          <w:rFonts w:cs="David" w:hint="cs"/>
          <w:b/>
          <w:bCs/>
        </w:rPr>
        <w:t>X</w:t>
      </w:r>
      <w:r>
        <w:rPr>
          <w:rFonts w:cs="David" w:hint="cs"/>
          <w:b/>
          <w:bCs/>
          <w:rtl/>
        </w:rPr>
        <w:t>________________________</w:t>
      </w:r>
    </w:p>
    <w:p w14:paraId="01C03516" w14:textId="77777777" w:rsidR="00F0451E" w:rsidRDefault="00F0451E" w:rsidP="00F0451E">
      <w:pPr>
        <w:ind w:right="-181"/>
        <w:jc w:val="left"/>
        <w:rPr>
          <w:rFonts w:cs="David"/>
          <w:b/>
          <w:bCs/>
          <w:rtl/>
        </w:rPr>
      </w:pPr>
      <w:r>
        <w:rPr>
          <w:rFonts w:cs="David" w:hint="cs"/>
          <w:b/>
          <w:bCs/>
          <w:rtl/>
        </w:rPr>
        <w:tab/>
      </w:r>
      <w:r>
        <w:rPr>
          <w:rFonts w:cs="David" w:hint="cs"/>
          <w:b/>
          <w:bCs/>
          <w:rtl/>
        </w:rPr>
        <w:tab/>
      </w:r>
      <w:r>
        <w:rPr>
          <w:rFonts w:cs="David" w:hint="cs"/>
          <w:b/>
          <w:bCs/>
          <w:rtl/>
        </w:rPr>
        <w:tab/>
      </w:r>
      <w:r>
        <w:rPr>
          <w:rFonts w:cs="David" w:hint="cs"/>
          <w:b/>
          <w:bCs/>
          <w:rtl/>
        </w:rPr>
        <w:tab/>
      </w:r>
      <w:r>
        <w:rPr>
          <w:rFonts w:cs="David" w:hint="cs"/>
          <w:b/>
          <w:bCs/>
          <w:rtl/>
        </w:rPr>
        <w:tab/>
      </w:r>
      <w:r>
        <w:rPr>
          <w:rFonts w:cs="David" w:hint="cs"/>
          <w:b/>
          <w:bCs/>
          <w:rtl/>
        </w:rPr>
        <w:tab/>
      </w:r>
      <w:r>
        <w:rPr>
          <w:rFonts w:cs="David" w:hint="cs"/>
          <w:b/>
          <w:bCs/>
          <w:rtl/>
        </w:rPr>
        <w:tab/>
      </w:r>
      <w:r>
        <w:rPr>
          <w:rFonts w:cs="David" w:hint="cs"/>
          <w:b/>
          <w:bCs/>
          <w:rtl/>
        </w:rPr>
        <w:tab/>
      </w:r>
      <w:r>
        <w:rPr>
          <w:rFonts w:cs="David" w:hint="cs"/>
          <w:b/>
          <w:bCs/>
          <w:rtl/>
        </w:rPr>
        <w:tab/>
      </w:r>
      <w:r>
        <w:rPr>
          <w:rFonts w:cs="David" w:hint="cs"/>
          <w:b/>
          <w:bCs/>
          <w:rtl/>
        </w:rPr>
        <w:tab/>
      </w:r>
      <w:r>
        <w:rPr>
          <w:rFonts w:cs="David" w:hint="cs"/>
          <w:b/>
          <w:bCs/>
          <w:rtl/>
        </w:rPr>
        <w:tab/>
        <w:t>חתימה</w:t>
      </w:r>
    </w:p>
    <w:p w14:paraId="45C13155" w14:textId="77777777" w:rsidR="00F0451E" w:rsidRPr="00F0451E" w:rsidRDefault="00F0451E" w:rsidP="00F0451E">
      <w:pPr>
        <w:ind w:right="-181"/>
        <w:jc w:val="left"/>
        <w:rPr>
          <w:rFonts w:cs="David"/>
          <w:b/>
          <w:bCs/>
          <w:rtl/>
        </w:rPr>
      </w:pPr>
      <w:r w:rsidRPr="00F0451E">
        <w:rPr>
          <w:rFonts w:cs="David" w:hint="cs"/>
          <w:b/>
          <w:bCs/>
          <w:rtl/>
        </w:rPr>
        <w:t>_________</w:t>
      </w:r>
      <w:r>
        <w:rPr>
          <w:rFonts w:cs="David" w:hint="cs"/>
          <w:b/>
          <w:bCs/>
          <w:rtl/>
        </w:rPr>
        <w:t>______</w:t>
      </w:r>
      <w:r w:rsidRPr="00F0451E">
        <w:rPr>
          <w:rFonts w:cs="David" w:hint="cs"/>
          <w:b/>
          <w:bCs/>
          <w:rtl/>
        </w:rPr>
        <w:t>__________</w:t>
      </w:r>
    </w:p>
    <w:p w14:paraId="1F8E6765" w14:textId="33B8BFE9" w:rsidR="00F0451E" w:rsidRPr="00F0451E" w:rsidRDefault="009D40DC" w:rsidP="00F0451E">
      <w:pPr>
        <w:ind w:right="-181"/>
        <w:jc w:val="left"/>
        <w:rPr>
          <w:rFonts w:cs="David"/>
          <w:b/>
          <w:bCs/>
          <w:rtl/>
        </w:rPr>
      </w:pPr>
      <w:r>
        <w:rPr>
          <w:rFonts w:cs="David"/>
          <w:b/>
          <w:bCs/>
          <w:rtl/>
        </w:rPr>
        <w:tab/>
      </w:r>
      <w:r>
        <w:rPr>
          <w:rFonts w:cs="David" w:hint="cs"/>
          <w:b/>
          <w:bCs/>
          <w:rtl/>
        </w:rPr>
        <w:t xml:space="preserve">   </w:t>
      </w:r>
      <w:r w:rsidR="0034143F">
        <w:rPr>
          <w:rFonts w:cs="David" w:hint="cs"/>
          <w:b/>
          <w:bCs/>
          <w:rtl/>
        </w:rPr>
        <w:t>יקיר</w:t>
      </w:r>
      <w:r w:rsidR="005E7784">
        <w:rPr>
          <w:rFonts w:cs="David" w:hint="cs"/>
          <w:b/>
          <w:bCs/>
          <w:rtl/>
        </w:rPr>
        <w:t xml:space="preserve"> דבול</w:t>
      </w:r>
      <w:r>
        <w:rPr>
          <w:rFonts w:cs="David" w:hint="cs"/>
          <w:b/>
          <w:bCs/>
          <w:rtl/>
        </w:rPr>
        <w:t>, עו"ד</w:t>
      </w:r>
      <w:bookmarkEnd w:id="0"/>
    </w:p>
    <w:sectPr w:rsidR="00F0451E" w:rsidRPr="00F0451E" w:rsidSect="00CF6663">
      <w:headerReference w:type="default" r:id="rId6"/>
      <w:endnotePr>
        <w:numFmt w:val="lowerLetter"/>
      </w:endnotePr>
      <w:pgSz w:w="11907" w:h="16834" w:code="9"/>
      <w:pgMar w:top="1474" w:right="1701" w:bottom="1474" w:left="1701" w:header="567" w:footer="9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FFD0D" w14:textId="77777777" w:rsidR="006E389B" w:rsidRDefault="006E389B">
      <w:r>
        <w:separator/>
      </w:r>
    </w:p>
  </w:endnote>
  <w:endnote w:type="continuationSeparator" w:id="0">
    <w:p w14:paraId="0C760D2E" w14:textId="77777777" w:rsidR="006E389B" w:rsidRDefault="006E3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riam">
    <w:panose1 w:val="020B0502050101010101"/>
    <w:charset w:val="B1"/>
    <w:family w:val="swiss"/>
    <w:pitch w:val="variable"/>
    <w:sig w:usb0="00000803" w:usb1="00000000" w:usb2="00000000" w:usb3="00000000" w:csb0="00000021" w:csb1="00000000"/>
  </w:font>
  <w:font w:name="Narkisim">
    <w:panose1 w:val="020E0502050101010101"/>
    <w:charset w:val="B1"/>
    <w:family w:val="swiss"/>
    <w:pitch w:val="variable"/>
    <w:sig w:usb0="00000803" w:usb1="00000000" w:usb2="00000000" w:usb3="00000000" w:csb0="00000021"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4F172" w14:textId="77777777" w:rsidR="006E389B" w:rsidRDefault="006E389B">
      <w:r>
        <w:separator/>
      </w:r>
    </w:p>
  </w:footnote>
  <w:footnote w:type="continuationSeparator" w:id="0">
    <w:p w14:paraId="227E2950" w14:textId="77777777" w:rsidR="006E389B" w:rsidRDefault="006E3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B070C" w14:textId="77777777" w:rsidR="00715033" w:rsidRDefault="00715033">
    <w:pPr>
      <w:pStyle w:val="a4"/>
      <w:bidi/>
      <w:rPr>
        <w:rFonts w:ascii="Arial" w:hAnsi="Arial"/>
        <w:b/>
        <w:bCs/>
        <w:szCs w:val="3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51E"/>
    <w:rsid w:val="000047B1"/>
    <w:rsid w:val="0000589E"/>
    <w:rsid w:val="00005D26"/>
    <w:rsid w:val="00006A39"/>
    <w:rsid w:val="0001128C"/>
    <w:rsid w:val="00015848"/>
    <w:rsid w:val="00045687"/>
    <w:rsid w:val="0005093A"/>
    <w:rsid w:val="000510CB"/>
    <w:rsid w:val="00052995"/>
    <w:rsid w:val="00062635"/>
    <w:rsid w:val="00067B0F"/>
    <w:rsid w:val="0008217A"/>
    <w:rsid w:val="000825C5"/>
    <w:rsid w:val="00083C9F"/>
    <w:rsid w:val="00086702"/>
    <w:rsid w:val="000B021F"/>
    <w:rsid w:val="000C031D"/>
    <w:rsid w:val="000E4174"/>
    <w:rsid w:val="000F1475"/>
    <w:rsid w:val="00110ADC"/>
    <w:rsid w:val="0011458F"/>
    <w:rsid w:val="001246E2"/>
    <w:rsid w:val="0012721B"/>
    <w:rsid w:val="001316DD"/>
    <w:rsid w:val="00134997"/>
    <w:rsid w:val="0014565F"/>
    <w:rsid w:val="00154DA7"/>
    <w:rsid w:val="00154F02"/>
    <w:rsid w:val="0016114C"/>
    <w:rsid w:val="0016172E"/>
    <w:rsid w:val="00162BD4"/>
    <w:rsid w:val="00165056"/>
    <w:rsid w:val="0016557D"/>
    <w:rsid w:val="0016611D"/>
    <w:rsid w:val="00166FA2"/>
    <w:rsid w:val="00167F26"/>
    <w:rsid w:val="00170DAF"/>
    <w:rsid w:val="00172145"/>
    <w:rsid w:val="00174642"/>
    <w:rsid w:val="0018259E"/>
    <w:rsid w:val="00182E65"/>
    <w:rsid w:val="001868B4"/>
    <w:rsid w:val="00190EA5"/>
    <w:rsid w:val="00191508"/>
    <w:rsid w:val="001935B0"/>
    <w:rsid w:val="00197127"/>
    <w:rsid w:val="00197482"/>
    <w:rsid w:val="001A1551"/>
    <w:rsid w:val="001A4BB2"/>
    <w:rsid w:val="001C61BF"/>
    <w:rsid w:val="001C794F"/>
    <w:rsid w:val="001D4520"/>
    <w:rsid w:val="001D5606"/>
    <w:rsid w:val="001E17B6"/>
    <w:rsid w:val="001E5851"/>
    <w:rsid w:val="001F23E6"/>
    <w:rsid w:val="001F7CF5"/>
    <w:rsid w:val="00202B56"/>
    <w:rsid w:val="00217CE5"/>
    <w:rsid w:val="00247CA5"/>
    <w:rsid w:val="00260E55"/>
    <w:rsid w:val="002709D5"/>
    <w:rsid w:val="00271A25"/>
    <w:rsid w:val="00281034"/>
    <w:rsid w:val="00284DE4"/>
    <w:rsid w:val="002976B6"/>
    <w:rsid w:val="002A4E22"/>
    <w:rsid w:val="002B77E6"/>
    <w:rsid w:val="002C1806"/>
    <w:rsid w:val="002C2479"/>
    <w:rsid w:val="002C2DA0"/>
    <w:rsid w:val="002C50C3"/>
    <w:rsid w:val="002C62FA"/>
    <w:rsid w:val="002E160B"/>
    <w:rsid w:val="002E608A"/>
    <w:rsid w:val="002F35CB"/>
    <w:rsid w:val="002F6306"/>
    <w:rsid w:val="00311231"/>
    <w:rsid w:val="00311C22"/>
    <w:rsid w:val="00321B84"/>
    <w:rsid w:val="00331085"/>
    <w:rsid w:val="003318E9"/>
    <w:rsid w:val="0034143F"/>
    <w:rsid w:val="00352BDD"/>
    <w:rsid w:val="00357960"/>
    <w:rsid w:val="00364C6D"/>
    <w:rsid w:val="00370196"/>
    <w:rsid w:val="003775DA"/>
    <w:rsid w:val="00380B45"/>
    <w:rsid w:val="0038380A"/>
    <w:rsid w:val="003847C5"/>
    <w:rsid w:val="003921FD"/>
    <w:rsid w:val="00394049"/>
    <w:rsid w:val="003B58FC"/>
    <w:rsid w:val="003B6E8C"/>
    <w:rsid w:val="003C6568"/>
    <w:rsid w:val="003C7681"/>
    <w:rsid w:val="003E05CF"/>
    <w:rsid w:val="003E197B"/>
    <w:rsid w:val="003E2BB4"/>
    <w:rsid w:val="00442A3E"/>
    <w:rsid w:val="004440C0"/>
    <w:rsid w:val="00453798"/>
    <w:rsid w:val="004570B4"/>
    <w:rsid w:val="00463B53"/>
    <w:rsid w:val="00464497"/>
    <w:rsid w:val="00477EB0"/>
    <w:rsid w:val="004816D0"/>
    <w:rsid w:val="00487226"/>
    <w:rsid w:val="00493857"/>
    <w:rsid w:val="00494CE2"/>
    <w:rsid w:val="004A4FCF"/>
    <w:rsid w:val="004B32F7"/>
    <w:rsid w:val="004B4D10"/>
    <w:rsid w:val="004D16EE"/>
    <w:rsid w:val="004E0D57"/>
    <w:rsid w:val="004E4932"/>
    <w:rsid w:val="004F29B2"/>
    <w:rsid w:val="004F3BCE"/>
    <w:rsid w:val="004F739B"/>
    <w:rsid w:val="004F77E0"/>
    <w:rsid w:val="00512819"/>
    <w:rsid w:val="0052410E"/>
    <w:rsid w:val="00547720"/>
    <w:rsid w:val="00547DCF"/>
    <w:rsid w:val="00551D0F"/>
    <w:rsid w:val="00557210"/>
    <w:rsid w:val="0056166C"/>
    <w:rsid w:val="005724EA"/>
    <w:rsid w:val="00572C1A"/>
    <w:rsid w:val="005844F9"/>
    <w:rsid w:val="00584B51"/>
    <w:rsid w:val="00586546"/>
    <w:rsid w:val="0058792E"/>
    <w:rsid w:val="00587CE4"/>
    <w:rsid w:val="0059290D"/>
    <w:rsid w:val="005947DF"/>
    <w:rsid w:val="005A73A0"/>
    <w:rsid w:val="005B745A"/>
    <w:rsid w:val="005C19BB"/>
    <w:rsid w:val="005C52FC"/>
    <w:rsid w:val="005E59D9"/>
    <w:rsid w:val="005E7056"/>
    <w:rsid w:val="005E7784"/>
    <w:rsid w:val="005F2AAE"/>
    <w:rsid w:val="005F4980"/>
    <w:rsid w:val="005F4AF7"/>
    <w:rsid w:val="00616CF3"/>
    <w:rsid w:val="00621742"/>
    <w:rsid w:val="00625809"/>
    <w:rsid w:val="00627F7D"/>
    <w:rsid w:val="0063275C"/>
    <w:rsid w:val="00635B2B"/>
    <w:rsid w:val="00642A10"/>
    <w:rsid w:val="00660595"/>
    <w:rsid w:val="006730BD"/>
    <w:rsid w:val="006A5D74"/>
    <w:rsid w:val="006B178B"/>
    <w:rsid w:val="006C3A2A"/>
    <w:rsid w:val="006D5C80"/>
    <w:rsid w:val="006E11E3"/>
    <w:rsid w:val="006E389B"/>
    <w:rsid w:val="006E4F11"/>
    <w:rsid w:val="006F1917"/>
    <w:rsid w:val="006F7974"/>
    <w:rsid w:val="007052E8"/>
    <w:rsid w:val="0071177C"/>
    <w:rsid w:val="00712982"/>
    <w:rsid w:val="00715033"/>
    <w:rsid w:val="00720C2B"/>
    <w:rsid w:val="00721291"/>
    <w:rsid w:val="00727FB0"/>
    <w:rsid w:val="00733331"/>
    <w:rsid w:val="0073585E"/>
    <w:rsid w:val="00743EE0"/>
    <w:rsid w:val="00744774"/>
    <w:rsid w:val="007519BF"/>
    <w:rsid w:val="0075556B"/>
    <w:rsid w:val="00760619"/>
    <w:rsid w:val="00760B4C"/>
    <w:rsid w:val="00762C9D"/>
    <w:rsid w:val="00774996"/>
    <w:rsid w:val="00780539"/>
    <w:rsid w:val="0078148B"/>
    <w:rsid w:val="00783049"/>
    <w:rsid w:val="007844C8"/>
    <w:rsid w:val="0078494F"/>
    <w:rsid w:val="00796823"/>
    <w:rsid w:val="007A4917"/>
    <w:rsid w:val="007A543A"/>
    <w:rsid w:val="007C1837"/>
    <w:rsid w:val="007C7F8E"/>
    <w:rsid w:val="007D139F"/>
    <w:rsid w:val="007F3AD0"/>
    <w:rsid w:val="007F66DE"/>
    <w:rsid w:val="0081120A"/>
    <w:rsid w:val="00812093"/>
    <w:rsid w:val="00820949"/>
    <w:rsid w:val="008344B9"/>
    <w:rsid w:val="00846714"/>
    <w:rsid w:val="008508A6"/>
    <w:rsid w:val="00852F50"/>
    <w:rsid w:val="00863A2C"/>
    <w:rsid w:val="00863A51"/>
    <w:rsid w:val="00864E1A"/>
    <w:rsid w:val="00867D8F"/>
    <w:rsid w:val="00873FCA"/>
    <w:rsid w:val="008917F2"/>
    <w:rsid w:val="008A2F20"/>
    <w:rsid w:val="008A6337"/>
    <w:rsid w:val="008B4107"/>
    <w:rsid w:val="008B43F3"/>
    <w:rsid w:val="008B6B42"/>
    <w:rsid w:val="008C063E"/>
    <w:rsid w:val="008C374D"/>
    <w:rsid w:val="008C7D32"/>
    <w:rsid w:val="008C7FE8"/>
    <w:rsid w:val="008F0EBD"/>
    <w:rsid w:val="00905F82"/>
    <w:rsid w:val="0091058D"/>
    <w:rsid w:val="00911A5D"/>
    <w:rsid w:val="0091227A"/>
    <w:rsid w:val="0091534A"/>
    <w:rsid w:val="00920595"/>
    <w:rsid w:val="009220F6"/>
    <w:rsid w:val="009304FD"/>
    <w:rsid w:val="009318EE"/>
    <w:rsid w:val="00933193"/>
    <w:rsid w:val="00946FD3"/>
    <w:rsid w:val="009561A2"/>
    <w:rsid w:val="00957B08"/>
    <w:rsid w:val="009611DA"/>
    <w:rsid w:val="00967086"/>
    <w:rsid w:val="00967E35"/>
    <w:rsid w:val="009A05D6"/>
    <w:rsid w:val="009B0401"/>
    <w:rsid w:val="009B1212"/>
    <w:rsid w:val="009B68DA"/>
    <w:rsid w:val="009C0E18"/>
    <w:rsid w:val="009C4199"/>
    <w:rsid w:val="009D2E0B"/>
    <w:rsid w:val="009D40DC"/>
    <w:rsid w:val="009D5F1C"/>
    <w:rsid w:val="009E3348"/>
    <w:rsid w:val="009E586A"/>
    <w:rsid w:val="009E62D4"/>
    <w:rsid w:val="009F0F4C"/>
    <w:rsid w:val="009F25B2"/>
    <w:rsid w:val="009F2FE3"/>
    <w:rsid w:val="009F3764"/>
    <w:rsid w:val="009F5002"/>
    <w:rsid w:val="009F703F"/>
    <w:rsid w:val="00A10599"/>
    <w:rsid w:val="00A10B9F"/>
    <w:rsid w:val="00A11827"/>
    <w:rsid w:val="00A140E8"/>
    <w:rsid w:val="00A230DE"/>
    <w:rsid w:val="00A30F04"/>
    <w:rsid w:val="00A32396"/>
    <w:rsid w:val="00A43A3F"/>
    <w:rsid w:val="00A57A3D"/>
    <w:rsid w:val="00A622D8"/>
    <w:rsid w:val="00A64CD0"/>
    <w:rsid w:val="00A64D45"/>
    <w:rsid w:val="00A65D3C"/>
    <w:rsid w:val="00A73DB2"/>
    <w:rsid w:val="00A8599A"/>
    <w:rsid w:val="00A93915"/>
    <w:rsid w:val="00AA35B0"/>
    <w:rsid w:val="00AB3544"/>
    <w:rsid w:val="00AB4899"/>
    <w:rsid w:val="00AB7190"/>
    <w:rsid w:val="00AC07DF"/>
    <w:rsid w:val="00AC75F0"/>
    <w:rsid w:val="00AE19AD"/>
    <w:rsid w:val="00AF2293"/>
    <w:rsid w:val="00AF2860"/>
    <w:rsid w:val="00AF3A5C"/>
    <w:rsid w:val="00AF739E"/>
    <w:rsid w:val="00B04D6E"/>
    <w:rsid w:val="00B252EC"/>
    <w:rsid w:val="00B469A5"/>
    <w:rsid w:val="00B50725"/>
    <w:rsid w:val="00B51460"/>
    <w:rsid w:val="00B61BB2"/>
    <w:rsid w:val="00B70337"/>
    <w:rsid w:val="00B9184D"/>
    <w:rsid w:val="00B97AD4"/>
    <w:rsid w:val="00B97F3A"/>
    <w:rsid w:val="00BA01D0"/>
    <w:rsid w:val="00BA5E31"/>
    <w:rsid w:val="00BB60EA"/>
    <w:rsid w:val="00BB627C"/>
    <w:rsid w:val="00BB6426"/>
    <w:rsid w:val="00BB751E"/>
    <w:rsid w:val="00BC3BE2"/>
    <w:rsid w:val="00BC42D8"/>
    <w:rsid w:val="00BE0BD3"/>
    <w:rsid w:val="00C03A2E"/>
    <w:rsid w:val="00C05EBD"/>
    <w:rsid w:val="00C165B6"/>
    <w:rsid w:val="00C21676"/>
    <w:rsid w:val="00C21D6B"/>
    <w:rsid w:val="00C315A9"/>
    <w:rsid w:val="00C345BC"/>
    <w:rsid w:val="00C5455C"/>
    <w:rsid w:val="00C608DA"/>
    <w:rsid w:val="00C65626"/>
    <w:rsid w:val="00C661B4"/>
    <w:rsid w:val="00C66EB2"/>
    <w:rsid w:val="00C67FB0"/>
    <w:rsid w:val="00C741D9"/>
    <w:rsid w:val="00C76A9F"/>
    <w:rsid w:val="00CA7646"/>
    <w:rsid w:val="00CC36A8"/>
    <w:rsid w:val="00CC3967"/>
    <w:rsid w:val="00CD50C8"/>
    <w:rsid w:val="00CE31B6"/>
    <w:rsid w:val="00CE6BF3"/>
    <w:rsid w:val="00CF0C20"/>
    <w:rsid w:val="00CF12FB"/>
    <w:rsid w:val="00CF6663"/>
    <w:rsid w:val="00D00CC6"/>
    <w:rsid w:val="00D07CC8"/>
    <w:rsid w:val="00D11A32"/>
    <w:rsid w:val="00D12BF7"/>
    <w:rsid w:val="00D30D07"/>
    <w:rsid w:val="00D325ED"/>
    <w:rsid w:val="00D447A3"/>
    <w:rsid w:val="00D448F5"/>
    <w:rsid w:val="00D54724"/>
    <w:rsid w:val="00D57694"/>
    <w:rsid w:val="00D624F1"/>
    <w:rsid w:val="00D721D8"/>
    <w:rsid w:val="00D731F6"/>
    <w:rsid w:val="00D75551"/>
    <w:rsid w:val="00D835EC"/>
    <w:rsid w:val="00D851F0"/>
    <w:rsid w:val="00D8732E"/>
    <w:rsid w:val="00D9111B"/>
    <w:rsid w:val="00DA5A99"/>
    <w:rsid w:val="00DB5A47"/>
    <w:rsid w:val="00DC65F3"/>
    <w:rsid w:val="00DD13E6"/>
    <w:rsid w:val="00DD2E0D"/>
    <w:rsid w:val="00DD4818"/>
    <w:rsid w:val="00DD7293"/>
    <w:rsid w:val="00DD793E"/>
    <w:rsid w:val="00DE6F1C"/>
    <w:rsid w:val="00DF1D59"/>
    <w:rsid w:val="00E0771C"/>
    <w:rsid w:val="00E25AE1"/>
    <w:rsid w:val="00E37AA0"/>
    <w:rsid w:val="00E533EC"/>
    <w:rsid w:val="00E60434"/>
    <w:rsid w:val="00E6235E"/>
    <w:rsid w:val="00E62DF3"/>
    <w:rsid w:val="00E63C92"/>
    <w:rsid w:val="00E675CC"/>
    <w:rsid w:val="00E713DF"/>
    <w:rsid w:val="00E805EC"/>
    <w:rsid w:val="00E80940"/>
    <w:rsid w:val="00E814EF"/>
    <w:rsid w:val="00E958B4"/>
    <w:rsid w:val="00EA0A86"/>
    <w:rsid w:val="00EA56B8"/>
    <w:rsid w:val="00EF0663"/>
    <w:rsid w:val="00EF3BA6"/>
    <w:rsid w:val="00F0451E"/>
    <w:rsid w:val="00F241E1"/>
    <w:rsid w:val="00F2646F"/>
    <w:rsid w:val="00F40C9D"/>
    <w:rsid w:val="00F4285C"/>
    <w:rsid w:val="00F42B67"/>
    <w:rsid w:val="00F4302E"/>
    <w:rsid w:val="00F46DBC"/>
    <w:rsid w:val="00F61BB7"/>
    <w:rsid w:val="00F627B9"/>
    <w:rsid w:val="00F652B4"/>
    <w:rsid w:val="00F700B5"/>
    <w:rsid w:val="00F70454"/>
    <w:rsid w:val="00F718C5"/>
    <w:rsid w:val="00F7760A"/>
    <w:rsid w:val="00F80DFF"/>
    <w:rsid w:val="00F9260C"/>
    <w:rsid w:val="00F92E66"/>
    <w:rsid w:val="00F93F35"/>
    <w:rsid w:val="00FA4C24"/>
    <w:rsid w:val="00FA5995"/>
    <w:rsid w:val="00FB24F3"/>
    <w:rsid w:val="00FB63C5"/>
    <w:rsid w:val="00FC4752"/>
    <w:rsid w:val="00FD3AAD"/>
    <w:rsid w:val="00FD7788"/>
    <w:rsid w:val="00FE39A4"/>
    <w:rsid w:val="00FE7C73"/>
    <w:rsid w:val="00FF012A"/>
    <w:rsid w:val="00FF61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9940C"/>
  <w15:docId w15:val="{63187E86-9882-41A8-8E44-E60128EC7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Miriam"/>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5033"/>
    <w:pPr>
      <w:tabs>
        <w:tab w:val="left" w:pos="567"/>
        <w:tab w:val="left" w:pos="1134"/>
        <w:tab w:val="left" w:pos="1701"/>
        <w:tab w:val="left" w:pos="2268"/>
        <w:tab w:val="left" w:pos="2835"/>
        <w:tab w:val="left" w:pos="3402"/>
        <w:tab w:val="left" w:pos="3969"/>
        <w:tab w:val="left" w:pos="4536"/>
        <w:tab w:val="left" w:pos="5103"/>
        <w:tab w:val="left" w:pos="5670"/>
      </w:tabs>
      <w:bidi/>
      <w:jc w:val="both"/>
    </w:pPr>
    <w:rPr>
      <w:rFonts w:cs="Narkisim"/>
      <w:noProo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_ביתמשפט"/>
    <w:basedOn w:val="a"/>
    <w:rsid w:val="00715033"/>
    <w:pPr>
      <w:ind w:left="2835" w:right="2835" w:hanging="2835"/>
    </w:pPr>
    <w:rPr>
      <w:rFonts w:ascii="Arial" w:hAnsi="Arial"/>
      <w:b/>
      <w:bCs/>
      <w:szCs w:val="26"/>
    </w:rPr>
  </w:style>
  <w:style w:type="paragraph" w:styleId="a4">
    <w:name w:val="header"/>
    <w:basedOn w:val="a"/>
    <w:semiHidden/>
    <w:rsid w:val="00715033"/>
    <w:pPr>
      <w:tabs>
        <w:tab w:val="clear" w:pos="567"/>
        <w:tab w:val="clear" w:pos="1134"/>
        <w:tab w:val="clear" w:pos="1701"/>
        <w:tab w:val="clear" w:pos="2268"/>
        <w:tab w:val="clear" w:pos="2835"/>
        <w:tab w:val="clear" w:pos="3402"/>
        <w:tab w:val="clear" w:pos="3969"/>
        <w:tab w:val="clear" w:pos="4536"/>
        <w:tab w:val="clear" w:pos="5103"/>
        <w:tab w:val="clear" w:pos="5670"/>
        <w:tab w:val="center" w:pos="4153"/>
        <w:tab w:val="right" w:pos="8306"/>
      </w:tabs>
      <w:bidi w:val="0"/>
      <w:jc w:val="left"/>
    </w:pPr>
    <w:rPr>
      <w:rFonts w:cs="Miriam"/>
      <w:color w:val="FF0000"/>
      <w:sz w:val="20"/>
      <w:szCs w:val="28"/>
    </w:rPr>
  </w:style>
  <w:style w:type="paragraph" w:styleId="a5">
    <w:name w:val="footer"/>
    <w:basedOn w:val="a"/>
    <w:semiHidden/>
    <w:rsid w:val="00715033"/>
    <w:pPr>
      <w:tabs>
        <w:tab w:val="clear" w:pos="567"/>
        <w:tab w:val="clear" w:pos="1134"/>
        <w:tab w:val="clear" w:pos="1701"/>
        <w:tab w:val="clear" w:pos="2268"/>
        <w:tab w:val="clear" w:pos="2835"/>
        <w:tab w:val="clear" w:pos="3402"/>
        <w:tab w:val="clear" w:pos="3969"/>
        <w:tab w:val="clear" w:pos="4536"/>
        <w:tab w:val="clear" w:pos="5103"/>
        <w:tab w:val="clear" w:pos="5670"/>
        <w:tab w:val="center" w:pos="4153"/>
        <w:tab w:val="right" w:pos="8306"/>
      </w:tabs>
      <w:bidi w:val="0"/>
      <w:jc w:val="left"/>
    </w:pPr>
    <w:rPr>
      <w:rFonts w:cs="Miriam"/>
      <w:color w:val="FF0000"/>
      <w:sz w:val="20"/>
      <w:szCs w:val="28"/>
    </w:rPr>
  </w:style>
  <w:style w:type="paragraph" w:styleId="a6">
    <w:name w:val="Title"/>
    <w:basedOn w:val="a"/>
    <w:qFormat/>
    <w:rsid w:val="00715033"/>
    <w:pPr>
      <w:spacing w:line="240" w:lineRule="atLeast"/>
      <w:jc w:val="center"/>
    </w:pPr>
    <w:rPr>
      <w:rFonts w:ascii="Arial" w:hAnsi="Arial"/>
      <w:bCs/>
      <w:noProof w:val="0"/>
      <w:color w:val="000000"/>
      <w:u w:val="single"/>
    </w:rPr>
  </w:style>
  <w:style w:type="paragraph" w:styleId="a7">
    <w:name w:val="Block Text"/>
    <w:basedOn w:val="a"/>
    <w:semiHidden/>
    <w:rsid w:val="00715033"/>
    <w:pPr>
      <w:spacing w:line="240" w:lineRule="atLeast"/>
      <w:ind w:left="567" w:hanging="567"/>
    </w:pPr>
    <w:rPr>
      <w:rFonts w:ascii="Arial" w:hAnsi="Arial" w:cs="David"/>
      <w:noProof w:val="0"/>
      <w:color w:val="000000"/>
      <w:szCs w:val="20"/>
    </w:rPr>
  </w:style>
  <w:style w:type="paragraph" w:styleId="a8">
    <w:name w:val="Balloon Text"/>
    <w:basedOn w:val="a"/>
    <w:link w:val="a9"/>
    <w:uiPriority w:val="99"/>
    <w:semiHidden/>
    <w:unhideWhenUsed/>
    <w:rsid w:val="00C608DA"/>
    <w:rPr>
      <w:rFonts w:ascii="Tahoma" w:hAnsi="Tahoma" w:cs="Tahoma"/>
      <w:sz w:val="18"/>
      <w:szCs w:val="18"/>
    </w:rPr>
  </w:style>
  <w:style w:type="character" w:customStyle="1" w:styleId="a9">
    <w:name w:val="טקסט בלונים תו"/>
    <w:basedOn w:val="a0"/>
    <w:link w:val="a8"/>
    <w:uiPriority w:val="99"/>
    <w:semiHidden/>
    <w:rsid w:val="00C608DA"/>
    <w:rPr>
      <w:rFonts w:ascii="Tahoma" w:hAnsi="Tahoma" w:cs="Tahoma"/>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Ascii_2000\wt_2000\ZC01.do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C:\Program Files\Ascii_2000\wt_2000\ZC01.dot</Template>
  <TotalTime>24</TotalTime>
  <Pages>1</Pages>
  <Words>528</Words>
  <Characters>2642</Characters>
  <Application>Microsoft Office Word</Application>
  <DocSecurity>0</DocSecurity>
  <Lines>22</Lines>
  <Paragraphs>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ייפוי כח</vt:lpstr>
      <vt:lpstr>ייפוי כח</vt:lpstr>
    </vt:vector>
  </TitlesOfParts>
  <Company>אסקי טכנולוגיות</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ייפוי כח</dc:title>
  <dc:subject/>
  <dc:creator>משרד עו"ד אגמון רות</dc:creator>
  <cp:keywords/>
  <cp:lastModifiedBy>yakir dabul</cp:lastModifiedBy>
  <cp:revision>39</cp:revision>
  <cp:lastPrinted>2024-02-20T07:11:00Z</cp:lastPrinted>
  <dcterms:created xsi:type="dcterms:W3CDTF">2022-11-24T08:44:00Z</dcterms:created>
  <dcterms:modified xsi:type="dcterms:W3CDTF">2026-01-15T12:29:00Z</dcterms:modified>
</cp:coreProperties>
</file>